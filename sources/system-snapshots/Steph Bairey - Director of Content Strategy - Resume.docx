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81A0" w14:textId="490E757E" w:rsidR="003527FA" w:rsidRDefault="00ED1762" w:rsidP="003527FA">
      <w:pPr>
        <w:pStyle w:val="Title"/>
        <w:rPr>
          <w:b w:val="0"/>
          <w:bCs w:val="0"/>
          <w:sz w:val="22"/>
          <w:szCs w:val="22"/>
        </w:rPr>
      </w:pPr>
      <w:r>
        <w:t>Steph Bairey</w:t>
      </w:r>
      <w:r w:rsidR="003527FA">
        <w:tab/>
      </w:r>
      <w:r w:rsidR="00BD181F">
        <w:rPr>
          <w:b w:val="0"/>
          <w:bCs w:val="0"/>
          <w:sz w:val="22"/>
          <w:szCs w:val="22"/>
        </w:rPr>
        <w:t>DIRECTOR of CONTENT STRATEGY</w:t>
      </w:r>
    </w:p>
    <w:p w14:paraId="34EB05B9" w14:textId="3C995FC9" w:rsidR="00ED1762" w:rsidRPr="003527FA" w:rsidRDefault="003527FA" w:rsidP="003527FA">
      <w:pPr>
        <w:pStyle w:val="Subtitle"/>
        <w:pBdr>
          <w:bottom w:val="none" w:sz="0" w:space="0" w:color="auto"/>
        </w:pBdr>
        <w:rPr>
          <w:sz w:val="24"/>
          <w:szCs w:val="24"/>
        </w:rPr>
      </w:pPr>
      <w:r w:rsidRPr="003527FA">
        <w:rPr>
          <w:sz w:val="24"/>
          <w:szCs w:val="24"/>
        </w:rPr>
        <w:t>Portland, O</w:t>
      </w:r>
      <w:r w:rsidR="00ED1762" w:rsidRPr="003527FA">
        <w:rPr>
          <w:sz w:val="24"/>
          <w:szCs w:val="24"/>
        </w:rPr>
        <w:t>regon, USA</w:t>
      </w:r>
      <w:r>
        <w:rPr>
          <w:sz w:val="24"/>
          <w:szCs w:val="24"/>
        </w:rPr>
        <w:t xml:space="preserve">    </w:t>
      </w:r>
      <w:r w:rsidR="00ED1762" w:rsidRPr="003527FA">
        <w:rPr>
          <w:sz w:val="24"/>
          <w:szCs w:val="24"/>
        </w:rPr>
        <w:t xml:space="preserve"> •</w:t>
      </w:r>
      <w:r>
        <w:rPr>
          <w:sz w:val="24"/>
          <w:szCs w:val="24"/>
        </w:rPr>
        <w:t xml:space="preserve">    </w:t>
      </w:r>
      <w:r w:rsidR="00ED1762" w:rsidRPr="003527FA">
        <w:rPr>
          <w:sz w:val="24"/>
          <w:szCs w:val="24"/>
        </w:rPr>
        <w:t xml:space="preserve"> 503</w:t>
      </w:r>
      <w:r w:rsidRPr="003527FA">
        <w:rPr>
          <w:sz w:val="24"/>
          <w:szCs w:val="24"/>
        </w:rPr>
        <w:t>-</w:t>
      </w:r>
      <w:r w:rsidR="00ED1762" w:rsidRPr="003527FA">
        <w:rPr>
          <w:sz w:val="24"/>
          <w:szCs w:val="24"/>
        </w:rPr>
        <w:t>562-9700</w:t>
      </w:r>
      <w:r>
        <w:rPr>
          <w:sz w:val="24"/>
          <w:szCs w:val="24"/>
        </w:rPr>
        <w:t xml:space="preserve">    </w:t>
      </w:r>
      <w:r w:rsidR="00ED1762" w:rsidRPr="003527FA">
        <w:rPr>
          <w:sz w:val="24"/>
          <w:szCs w:val="24"/>
        </w:rPr>
        <w:t xml:space="preserve"> •</w:t>
      </w:r>
      <w:r>
        <w:rPr>
          <w:sz w:val="24"/>
          <w:szCs w:val="24"/>
        </w:rPr>
        <w:t xml:space="preserve">    </w:t>
      </w:r>
      <w:r w:rsidR="00ED1762" w:rsidRPr="003527FA">
        <w:rPr>
          <w:sz w:val="24"/>
          <w:szCs w:val="24"/>
        </w:rPr>
        <w:t xml:space="preserve"> </w:t>
      </w:r>
      <w:hyperlink r:id="rId9" w:history="1">
        <w:r w:rsidR="00ED1762" w:rsidRPr="003527FA">
          <w:rPr>
            <w:rStyle w:val="Hyperlink"/>
            <w:sz w:val="24"/>
            <w:szCs w:val="24"/>
          </w:rPr>
          <w:t>steph@bairey.com</w:t>
        </w:r>
      </w:hyperlink>
      <w:r w:rsidR="00ED1762" w:rsidRPr="003527FA">
        <w:rPr>
          <w:sz w:val="24"/>
          <w:szCs w:val="24"/>
        </w:rPr>
        <w:t xml:space="preserve"> </w:t>
      </w:r>
      <w:r>
        <w:rPr>
          <w:sz w:val="24"/>
          <w:szCs w:val="24"/>
        </w:rPr>
        <w:t xml:space="preserve">    </w:t>
      </w:r>
      <w:r w:rsidR="00ED1762" w:rsidRPr="003527FA">
        <w:rPr>
          <w:sz w:val="24"/>
          <w:szCs w:val="24"/>
        </w:rPr>
        <w:t>•</w:t>
      </w:r>
      <w:r>
        <w:rPr>
          <w:sz w:val="24"/>
          <w:szCs w:val="24"/>
        </w:rPr>
        <w:t xml:space="preserve">    </w:t>
      </w:r>
      <w:r w:rsidR="00ED1762" w:rsidRPr="003527FA">
        <w:rPr>
          <w:sz w:val="24"/>
          <w:szCs w:val="24"/>
        </w:rPr>
        <w:t xml:space="preserve"> </w:t>
      </w:r>
      <w:hyperlink r:id="rId10" w:history="1">
        <w:r w:rsidR="00ED1762" w:rsidRPr="003527FA">
          <w:rPr>
            <w:rStyle w:val="Hyperlink"/>
            <w:sz w:val="24"/>
            <w:szCs w:val="24"/>
          </w:rPr>
          <w:t>linkedin.com/in/</w:t>
        </w:r>
        <w:proofErr w:type="spellStart"/>
        <w:r w:rsidR="00ED1762" w:rsidRPr="003527FA">
          <w:rPr>
            <w:rStyle w:val="Hyperlink"/>
            <w:sz w:val="24"/>
            <w:szCs w:val="24"/>
          </w:rPr>
          <w:t>stephbairey</w:t>
        </w:r>
        <w:proofErr w:type="spellEnd"/>
      </w:hyperlink>
    </w:p>
    <w:p w14:paraId="374755CF" w14:textId="77777777" w:rsidR="00ED1762" w:rsidRDefault="00ED1762" w:rsidP="00ED1762">
      <w:pPr>
        <w:pStyle w:val="Heading1"/>
        <w:pBdr>
          <w:bottom w:val="single" w:sz="4" w:space="1" w:color="auto"/>
        </w:pBdr>
      </w:pPr>
      <w:r>
        <w:t>About</w:t>
      </w:r>
    </w:p>
    <w:p w14:paraId="3A3C0B50" w14:textId="77777777" w:rsidR="00ED1762" w:rsidRDefault="00ED1762" w:rsidP="00ED1762"/>
    <w:p w14:paraId="46B3CA9A" w14:textId="0443DB2D" w:rsidR="00ED1762" w:rsidRPr="00ED1762" w:rsidRDefault="00ED1762" w:rsidP="00ED1762">
      <w:pPr>
        <w:rPr>
          <w:sz w:val="24"/>
          <w:szCs w:val="32"/>
        </w:rPr>
      </w:pPr>
      <w:r w:rsidRPr="00ED1762">
        <w:rPr>
          <w:sz w:val="24"/>
          <w:szCs w:val="32"/>
        </w:rPr>
        <w:t>From full-stack developer to global editorial strategist, I’ve built a career turning complexity into clarity. I lead content infrastructure and strategy for Intel Newsroom, where I’ve driven a 315% surge in traffic and a 180% lift in organic search through scalable publishing systems, targeted SEO, and agentic AI integration. With roots in both code and narrative, I create ecosystems that serve creators, reach audiences, and support business growth. Whether deploying custom workflows or aligning cross-functional teams, I bring clarity, cohesion, and momentum to every stage of the content lifecycle.</w:t>
      </w:r>
    </w:p>
    <w:p w14:paraId="7A705F11" w14:textId="77777777" w:rsidR="00ED1762" w:rsidRDefault="00ED1762" w:rsidP="00ED1762">
      <w:pPr>
        <w:pStyle w:val="Heading1"/>
        <w:pBdr>
          <w:bottom w:val="single" w:sz="4" w:space="1" w:color="auto"/>
        </w:pBdr>
      </w:pPr>
      <w:r>
        <w:t>Work Experience</w:t>
      </w:r>
    </w:p>
    <w:p w14:paraId="43FC094F" w14:textId="77777777" w:rsidR="00ED1762" w:rsidRDefault="00ED1762" w:rsidP="00ED1762"/>
    <w:p w14:paraId="36FDF889" w14:textId="4CFF7C35" w:rsidR="00ED1762" w:rsidRPr="00ED1762" w:rsidRDefault="00ED1762" w:rsidP="00ED1762">
      <w:pPr>
        <w:pStyle w:val="Heading2"/>
        <w:rPr>
          <w:b/>
          <w:bCs w:val="0"/>
          <w:sz w:val="24"/>
          <w:szCs w:val="24"/>
        </w:rPr>
      </w:pPr>
      <w:r w:rsidRPr="00ED1762">
        <w:rPr>
          <w:b/>
          <w:bCs w:val="0"/>
          <w:sz w:val="24"/>
          <w:szCs w:val="24"/>
        </w:rPr>
        <w:t>Intel Corporation</w:t>
      </w:r>
      <w:r w:rsidRPr="00ED1762">
        <w:rPr>
          <w:b/>
          <w:bCs w:val="0"/>
          <w:sz w:val="24"/>
          <w:szCs w:val="24"/>
        </w:rPr>
        <w:tab/>
        <w:t>Portland, Oregon, USA</w:t>
      </w:r>
    </w:p>
    <w:p w14:paraId="48347BA2" w14:textId="465ECA13" w:rsidR="00ED1762" w:rsidRPr="00ED1762" w:rsidRDefault="00ED1762" w:rsidP="00ED1762">
      <w:pPr>
        <w:pStyle w:val="Heading2"/>
        <w:rPr>
          <w:b/>
          <w:bCs w:val="0"/>
          <w:sz w:val="24"/>
          <w:szCs w:val="24"/>
        </w:rPr>
      </w:pPr>
      <w:r w:rsidRPr="00ED1762">
        <w:rPr>
          <w:b/>
          <w:bCs w:val="0"/>
          <w:sz w:val="24"/>
          <w:szCs w:val="24"/>
        </w:rPr>
        <w:t>Editorial Content Manager, Intel Newsroom</w:t>
      </w:r>
      <w:r w:rsidRPr="00ED1762">
        <w:rPr>
          <w:b/>
          <w:bCs w:val="0"/>
          <w:sz w:val="24"/>
          <w:szCs w:val="24"/>
        </w:rPr>
        <w:tab/>
        <w:t>Jul 2021—</w:t>
      </w:r>
      <w:r w:rsidR="00BD181F">
        <w:rPr>
          <w:b/>
          <w:bCs w:val="0"/>
          <w:sz w:val="24"/>
          <w:szCs w:val="24"/>
        </w:rPr>
        <w:t>Jul 2025</w:t>
      </w:r>
    </w:p>
    <w:p w14:paraId="2077C3DB" w14:textId="6559F8CA" w:rsidR="00ED1762" w:rsidRPr="00ED1762" w:rsidRDefault="00ED1762" w:rsidP="00ED1762">
      <w:pPr>
        <w:pStyle w:val="ListParagraph"/>
        <w:numPr>
          <w:ilvl w:val="0"/>
          <w:numId w:val="5"/>
        </w:numPr>
        <w:ind w:left="360" w:hanging="360"/>
        <w:rPr>
          <w:sz w:val="23"/>
          <w:szCs w:val="23"/>
        </w:rPr>
      </w:pPr>
      <w:r w:rsidRPr="00ED1762">
        <w:rPr>
          <w:sz w:val="23"/>
          <w:szCs w:val="23"/>
        </w:rPr>
        <w:t>Led the strategic and technical evolution of Intel’s flagship Newsroom platform, overseeing all external Marketing and Corporate content initiatives and collaborating with 21 cross-functional teams to enhance publishing workflows, SEO, and AI integration.</w:t>
      </w:r>
    </w:p>
    <w:p w14:paraId="2DA15F68" w14:textId="3F778812" w:rsidR="00ED1762" w:rsidRPr="00ED1762" w:rsidRDefault="00ED1762" w:rsidP="00ED1762">
      <w:pPr>
        <w:pStyle w:val="ListParagraph"/>
        <w:numPr>
          <w:ilvl w:val="0"/>
          <w:numId w:val="5"/>
        </w:numPr>
        <w:ind w:left="360" w:hanging="360"/>
        <w:rPr>
          <w:sz w:val="23"/>
          <w:szCs w:val="23"/>
        </w:rPr>
      </w:pPr>
      <w:r w:rsidRPr="00ED1762">
        <w:rPr>
          <w:sz w:val="23"/>
          <w:szCs w:val="23"/>
        </w:rPr>
        <w:t>Directed Intel Newsroom’s platform migration from WordPress to Adobe Experience Manager (AEM) and back, overseeing planning, vendor direction, execution, and QA for 13 global sites, ensuring zero downtime and seamless content transition.</w:t>
      </w:r>
    </w:p>
    <w:p w14:paraId="22D5F120" w14:textId="67ABE251" w:rsidR="00ED1762" w:rsidRPr="00ED1762" w:rsidRDefault="00ED1762" w:rsidP="00ED1762">
      <w:pPr>
        <w:pStyle w:val="ListParagraph"/>
        <w:numPr>
          <w:ilvl w:val="0"/>
          <w:numId w:val="5"/>
        </w:numPr>
        <w:ind w:left="360" w:hanging="360"/>
        <w:rPr>
          <w:sz w:val="23"/>
          <w:szCs w:val="23"/>
        </w:rPr>
      </w:pPr>
      <w:r w:rsidRPr="00ED1762">
        <w:rPr>
          <w:sz w:val="23"/>
          <w:szCs w:val="23"/>
        </w:rPr>
        <w:t>Grew web traffic by 315% and increased organic search hits by 180% through AMP coding and SEO optimization</w:t>
      </w:r>
    </w:p>
    <w:p w14:paraId="04901206" w14:textId="48163E14" w:rsidR="00ED1762" w:rsidRPr="00ED1762" w:rsidRDefault="00ED1762" w:rsidP="00ED1762">
      <w:pPr>
        <w:pStyle w:val="ListParagraph"/>
        <w:numPr>
          <w:ilvl w:val="0"/>
          <w:numId w:val="5"/>
        </w:numPr>
        <w:ind w:left="360" w:hanging="360"/>
        <w:rPr>
          <w:sz w:val="23"/>
          <w:szCs w:val="23"/>
        </w:rPr>
      </w:pPr>
      <w:r w:rsidRPr="00ED1762">
        <w:rPr>
          <w:sz w:val="23"/>
          <w:szCs w:val="23"/>
        </w:rPr>
        <w:t>Architected scalable publishing systems adopted across 21 GEO sites in 13 languages, reducing content deployment time by 75% and supporting a 37% increase in multilingual content output.</w:t>
      </w:r>
    </w:p>
    <w:p w14:paraId="261028E7" w14:textId="18585A63" w:rsidR="00ED1762" w:rsidRPr="00ED1762" w:rsidRDefault="00ED1762" w:rsidP="00ED1762">
      <w:pPr>
        <w:pStyle w:val="ListParagraph"/>
        <w:numPr>
          <w:ilvl w:val="0"/>
          <w:numId w:val="5"/>
        </w:numPr>
        <w:ind w:left="360" w:hanging="360"/>
        <w:rPr>
          <w:sz w:val="23"/>
          <w:szCs w:val="23"/>
        </w:rPr>
      </w:pPr>
      <w:r w:rsidRPr="00ED1762">
        <w:rPr>
          <w:sz w:val="23"/>
          <w:szCs w:val="23"/>
        </w:rPr>
        <w:t>Established and streamlined Editorial Board processes, reviewing and approving up to 24 story pitches per month to ensure content quality and alignment with strategic goals.</w:t>
      </w:r>
    </w:p>
    <w:p w14:paraId="54FDECA6" w14:textId="109048A2" w:rsidR="00ED1762" w:rsidRPr="00ED1762" w:rsidRDefault="00ED1762" w:rsidP="00ED1762">
      <w:pPr>
        <w:pStyle w:val="ListParagraph"/>
        <w:numPr>
          <w:ilvl w:val="0"/>
          <w:numId w:val="5"/>
        </w:numPr>
        <w:ind w:left="360" w:hanging="360"/>
        <w:rPr>
          <w:sz w:val="23"/>
          <w:szCs w:val="23"/>
        </w:rPr>
      </w:pPr>
      <w:r w:rsidRPr="00ED1762">
        <w:rPr>
          <w:sz w:val="23"/>
          <w:szCs w:val="23"/>
        </w:rPr>
        <w:t>Developed a custom PDF archival system for decommissioned site content using AI automation, streamlining archival processes and reducing manual workload by 80%.</w:t>
      </w:r>
    </w:p>
    <w:p w14:paraId="2C6C8821" w14:textId="0A3F18F7" w:rsidR="00ED1762" w:rsidRPr="00ED1762" w:rsidRDefault="00ED1762" w:rsidP="00ED1762">
      <w:pPr>
        <w:pStyle w:val="ListParagraph"/>
        <w:numPr>
          <w:ilvl w:val="0"/>
          <w:numId w:val="5"/>
        </w:numPr>
        <w:ind w:left="360" w:hanging="360"/>
        <w:rPr>
          <w:sz w:val="23"/>
          <w:szCs w:val="23"/>
        </w:rPr>
      </w:pPr>
      <w:r w:rsidRPr="00ED1762">
        <w:rPr>
          <w:sz w:val="23"/>
          <w:szCs w:val="23"/>
        </w:rPr>
        <w:t xml:space="preserve">Led the formation of the AI Investigation </w:t>
      </w:r>
      <w:proofErr w:type="spellStart"/>
      <w:r w:rsidRPr="00ED1762">
        <w:rPr>
          <w:sz w:val="23"/>
          <w:szCs w:val="23"/>
        </w:rPr>
        <w:t>Subteam</w:t>
      </w:r>
      <w:proofErr w:type="spellEnd"/>
      <w:r w:rsidRPr="00ED1762">
        <w:rPr>
          <w:sz w:val="23"/>
          <w:szCs w:val="23"/>
        </w:rPr>
        <w:t>, introducing practical AI tools into daily editorial use causing a 26% increase in editorial efficiency and 7 new AI-driven processes adopted.</w:t>
      </w:r>
    </w:p>
    <w:p w14:paraId="5AAF1C13" w14:textId="31AD725B" w:rsidR="00ED1762" w:rsidRPr="00ED1762" w:rsidRDefault="00ED1762" w:rsidP="00ED1762">
      <w:pPr>
        <w:pStyle w:val="ListParagraph"/>
        <w:numPr>
          <w:ilvl w:val="0"/>
          <w:numId w:val="5"/>
        </w:numPr>
        <w:ind w:left="360" w:hanging="360"/>
        <w:rPr>
          <w:sz w:val="23"/>
          <w:szCs w:val="23"/>
        </w:rPr>
      </w:pPr>
      <w:r w:rsidRPr="00ED1762">
        <w:rPr>
          <w:sz w:val="23"/>
          <w:szCs w:val="23"/>
        </w:rPr>
        <w:t>Manage editorial calendar execution, asset workflows, and vendor/contractor relationships, reducing project turnaround time by 60% and improving on-time delivery rate to 100%.</w:t>
      </w:r>
    </w:p>
    <w:p w14:paraId="0AD4E6B0" w14:textId="6608D07E" w:rsidR="00ED1762" w:rsidRPr="00ED1762" w:rsidRDefault="00ED1762" w:rsidP="00ED1762">
      <w:pPr>
        <w:pStyle w:val="ListParagraph"/>
        <w:numPr>
          <w:ilvl w:val="0"/>
          <w:numId w:val="5"/>
        </w:numPr>
        <w:ind w:left="360" w:hanging="360"/>
        <w:rPr>
          <w:sz w:val="23"/>
          <w:szCs w:val="23"/>
        </w:rPr>
      </w:pPr>
      <w:r w:rsidRPr="00ED1762">
        <w:rPr>
          <w:sz w:val="23"/>
          <w:szCs w:val="23"/>
        </w:rPr>
        <w:t>Directed the implementation of automated content distribution channels, reaching over 250,000 users daily through Amazon Alexa Flash Briefings and campus-wide digital signage.</w:t>
      </w:r>
    </w:p>
    <w:p w14:paraId="0E538E78" w14:textId="7CA5F826" w:rsidR="00ED1762" w:rsidRPr="00ED1762" w:rsidRDefault="00ED1762" w:rsidP="00ED1762">
      <w:pPr>
        <w:pStyle w:val="ListParagraph"/>
        <w:numPr>
          <w:ilvl w:val="0"/>
          <w:numId w:val="5"/>
        </w:numPr>
        <w:ind w:left="360" w:hanging="360"/>
        <w:rPr>
          <w:sz w:val="23"/>
          <w:szCs w:val="23"/>
        </w:rPr>
      </w:pPr>
      <w:r w:rsidRPr="00ED1762">
        <w:rPr>
          <w:sz w:val="23"/>
          <w:szCs w:val="23"/>
        </w:rPr>
        <w:t>Developed and implemented a comprehensive content strategy that increased audience engagement by 35%, resulting in a 50% boost in social media shares within six months.</w:t>
      </w:r>
    </w:p>
    <w:p w14:paraId="368D3ACE" w14:textId="062DC19E" w:rsidR="00ED1762" w:rsidRPr="00ED1762" w:rsidRDefault="00ED1762" w:rsidP="00ED1762">
      <w:pPr>
        <w:pStyle w:val="ListParagraph"/>
        <w:numPr>
          <w:ilvl w:val="0"/>
          <w:numId w:val="5"/>
        </w:numPr>
        <w:ind w:left="360" w:hanging="360"/>
        <w:rPr>
          <w:sz w:val="23"/>
          <w:szCs w:val="23"/>
        </w:rPr>
      </w:pPr>
      <w:r w:rsidRPr="00ED1762">
        <w:rPr>
          <w:sz w:val="23"/>
          <w:szCs w:val="23"/>
        </w:rPr>
        <w:t>Drove compelling narratives for over 100 editorial pieces, resulting in a 40% increase in Thought Leadership pageviews.</w:t>
      </w:r>
    </w:p>
    <w:p w14:paraId="6315C6ED" w14:textId="24698EF6" w:rsidR="00ED1762" w:rsidRPr="00ED1762" w:rsidRDefault="00ED1762" w:rsidP="00ED1762">
      <w:pPr>
        <w:pStyle w:val="ListParagraph"/>
        <w:numPr>
          <w:ilvl w:val="0"/>
          <w:numId w:val="5"/>
        </w:numPr>
        <w:ind w:left="360" w:hanging="360"/>
        <w:rPr>
          <w:sz w:val="23"/>
          <w:szCs w:val="23"/>
        </w:rPr>
      </w:pPr>
      <w:r w:rsidRPr="00ED1762">
        <w:rPr>
          <w:sz w:val="23"/>
          <w:szCs w:val="23"/>
        </w:rPr>
        <w:t>Developed and presented a strategic content training on AI Search and Smart Brevity to 150+ Intel marketing professionals, driving adoption of SEO-optimized writing practices across global teams.</w:t>
      </w:r>
    </w:p>
    <w:p w14:paraId="557D66FC" w14:textId="009E2E91" w:rsidR="00ED1762" w:rsidRPr="00ED1762" w:rsidRDefault="00ED1762" w:rsidP="00ED1762">
      <w:pPr>
        <w:pStyle w:val="ListParagraph"/>
        <w:numPr>
          <w:ilvl w:val="0"/>
          <w:numId w:val="5"/>
        </w:numPr>
        <w:ind w:left="360" w:hanging="360"/>
        <w:rPr>
          <w:sz w:val="23"/>
          <w:szCs w:val="23"/>
        </w:rPr>
      </w:pPr>
      <w:r w:rsidRPr="00ED1762">
        <w:rPr>
          <w:sz w:val="23"/>
          <w:szCs w:val="23"/>
        </w:rPr>
        <w:t>Coordinated cross-functional teams to execute editorial initiatives, successfully delivering 100% of content on schedule, which improved team collaboration and reduced bottlenecks by 20%.</w:t>
      </w:r>
    </w:p>
    <w:p w14:paraId="46E4B92C" w14:textId="4F6D10D2" w:rsidR="00ED1762" w:rsidRPr="00ED1762" w:rsidRDefault="00ED1762" w:rsidP="00ED1762">
      <w:pPr>
        <w:pStyle w:val="ListParagraph"/>
        <w:numPr>
          <w:ilvl w:val="0"/>
          <w:numId w:val="5"/>
        </w:numPr>
        <w:ind w:left="360" w:hanging="360"/>
        <w:rPr>
          <w:sz w:val="23"/>
          <w:szCs w:val="23"/>
        </w:rPr>
      </w:pPr>
      <w:r w:rsidRPr="00ED1762">
        <w:rPr>
          <w:sz w:val="23"/>
          <w:szCs w:val="23"/>
        </w:rPr>
        <w:t>Increased organic search traffic by 35% within six months through targeted SEO optimization strategies, resulting in a significant boost in reader engagement and content visibility.</w:t>
      </w:r>
    </w:p>
    <w:p w14:paraId="4FA0AED7" w14:textId="262B1F35" w:rsidR="00ED1762" w:rsidRPr="00ED1762" w:rsidRDefault="00ED1762" w:rsidP="00ED1762">
      <w:pPr>
        <w:pStyle w:val="ListParagraph"/>
        <w:numPr>
          <w:ilvl w:val="0"/>
          <w:numId w:val="5"/>
        </w:numPr>
        <w:ind w:left="360" w:hanging="360"/>
        <w:rPr>
          <w:sz w:val="23"/>
          <w:szCs w:val="23"/>
        </w:rPr>
      </w:pPr>
      <w:r w:rsidRPr="00ED1762">
        <w:rPr>
          <w:sz w:val="23"/>
          <w:szCs w:val="23"/>
        </w:rPr>
        <w:t>Developed and maintained a comprehensive editorial calendar that increased content production efficiency by 30%, enabling the team to meet 100% of publication deadlines over a 12-month period.</w:t>
      </w:r>
    </w:p>
    <w:p w14:paraId="6260507C" w14:textId="0658FCFE" w:rsidR="00ED1762" w:rsidRPr="00ED1762" w:rsidRDefault="00ED1762" w:rsidP="00ED1762">
      <w:pPr>
        <w:pStyle w:val="ListParagraph"/>
        <w:numPr>
          <w:ilvl w:val="0"/>
          <w:numId w:val="5"/>
        </w:numPr>
        <w:ind w:left="360" w:hanging="360"/>
        <w:rPr>
          <w:sz w:val="23"/>
          <w:szCs w:val="23"/>
        </w:rPr>
      </w:pPr>
      <w:r w:rsidRPr="00ED1762">
        <w:rPr>
          <w:sz w:val="23"/>
          <w:szCs w:val="23"/>
        </w:rPr>
        <w:t>Conducted in-depth audience analysis that identified key demographics, resulting in a 30% increase in engagement across digital platforms within six months.</w:t>
      </w:r>
      <w:r w:rsidRPr="00ED1762">
        <w:rPr>
          <w:sz w:val="23"/>
          <w:szCs w:val="23"/>
        </w:rPr>
        <w:br w:type="page"/>
      </w:r>
    </w:p>
    <w:p w14:paraId="2B73DB6B" w14:textId="2B24DB3F" w:rsidR="00ED1762" w:rsidRPr="00ED1762" w:rsidRDefault="00ED1762" w:rsidP="00ED1762">
      <w:pPr>
        <w:pStyle w:val="Heading2"/>
        <w:rPr>
          <w:b/>
          <w:bCs w:val="0"/>
          <w:sz w:val="24"/>
          <w:szCs w:val="24"/>
        </w:rPr>
      </w:pPr>
      <w:r w:rsidRPr="00ED1762">
        <w:rPr>
          <w:b/>
          <w:bCs w:val="0"/>
          <w:sz w:val="24"/>
          <w:szCs w:val="24"/>
        </w:rPr>
        <w:lastRenderedPageBreak/>
        <w:t>Lingua Ink Media</w:t>
      </w:r>
      <w:r w:rsidRPr="00ED1762">
        <w:rPr>
          <w:b/>
          <w:bCs w:val="0"/>
          <w:sz w:val="24"/>
          <w:szCs w:val="24"/>
        </w:rPr>
        <w:tab/>
        <w:t>Portland, Oregon, USA</w:t>
      </w:r>
    </w:p>
    <w:p w14:paraId="16B56A72" w14:textId="2571A33D" w:rsidR="00ED1762" w:rsidRPr="00ED1762" w:rsidRDefault="00ED1762" w:rsidP="00ED1762">
      <w:pPr>
        <w:pStyle w:val="Heading2"/>
        <w:rPr>
          <w:b/>
          <w:bCs w:val="0"/>
          <w:sz w:val="24"/>
          <w:szCs w:val="24"/>
        </w:rPr>
      </w:pPr>
      <w:r w:rsidRPr="00ED1762">
        <w:rPr>
          <w:b/>
          <w:bCs w:val="0"/>
          <w:sz w:val="24"/>
          <w:szCs w:val="24"/>
        </w:rPr>
        <w:t>Founder</w:t>
      </w:r>
      <w:r w:rsidRPr="00ED1762">
        <w:rPr>
          <w:b/>
          <w:bCs w:val="0"/>
          <w:sz w:val="24"/>
          <w:szCs w:val="24"/>
        </w:rPr>
        <w:tab/>
        <w:t>Jan 2024—Present</w:t>
      </w:r>
    </w:p>
    <w:p w14:paraId="48C15155" w14:textId="7E0CBE2F" w:rsidR="00ED1762" w:rsidRPr="00ED1762" w:rsidRDefault="00ED1762" w:rsidP="00ED1762">
      <w:pPr>
        <w:pStyle w:val="ListParagraph"/>
        <w:numPr>
          <w:ilvl w:val="0"/>
          <w:numId w:val="5"/>
        </w:numPr>
        <w:ind w:left="360" w:hanging="360"/>
        <w:rPr>
          <w:sz w:val="23"/>
          <w:szCs w:val="23"/>
        </w:rPr>
      </w:pPr>
      <w:r w:rsidRPr="00ED1762">
        <w:rPr>
          <w:sz w:val="23"/>
          <w:szCs w:val="23"/>
        </w:rPr>
        <w:t>Founded and operated Lingua Ink Media, a hybrid publishing company focused on underrepresented writers, managing the full publishing lifecycle for 4 authors and 8 published titles.</w:t>
      </w:r>
    </w:p>
    <w:p w14:paraId="3B5A1361" w14:textId="3FFBBA68" w:rsidR="00ED1762" w:rsidRPr="00ED1762" w:rsidRDefault="00ED1762" w:rsidP="00ED1762">
      <w:pPr>
        <w:pStyle w:val="ListParagraph"/>
        <w:numPr>
          <w:ilvl w:val="0"/>
          <w:numId w:val="5"/>
        </w:numPr>
        <w:ind w:left="360" w:hanging="360"/>
        <w:rPr>
          <w:sz w:val="23"/>
          <w:szCs w:val="23"/>
        </w:rPr>
      </w:pPr>
      <w:r w:rsidRPr="00ED1762">
        <w:rPr>
          <w:sz w:val="23"/>
          <w:szCs w:val="23"/>
        </w:rPr>
        <w:t>Developed and implemented a hybrid publishing model tailored for emerging literary voices.</w:t>
      </w:r>
    </w:p>
    <w:p w14:paraId="09A6407D" w14:textId="0AD03EFF" w:rsidR="00ED1762" w:rsidRPr="00ED1762" w:rsidRDefault="00ED1762" w:rsidP="00ED1762">
      <w:pPr>
        <w:pStyle w:val="ListParagraph"/>
        <w:numPr>
          <w:ilvl w:val="0"/>
          <w:numId w:val="5"/>
        </w:numPr>
        <w:ind w:left="360" w:hanging="360"/>
        <w:rPr>
          <w:sz w:val="23"/>
          <w:szCs w:val="23"/>
        </w:rPr>
      </w:pPr>
      <w:r w:rsidRPr="00ED1762">
        <w:rPr>
          <w:sz w:val="23"/>
          <w:szCs w:val="23"/>
        </w:rPr>
        <w:t>Built and manage multiple branded websites for Lingua Ink and its authors with custom WordPress themes, increasing site traffic by 240% and improving user engagement metrics by 64%.</w:t>
      </w:r>
    </w:p>
    <w:p w14:paraId="4A04C37E" w14:textId="07708746" w:rsidR="00ED1762" w:rsidRPr="00ED1762" w:rsidRDefault="00ED1762" w:rsidP="00ED1762">
      <w:pPr>
        <w:pStyle w:val="ListParagraph"/>
        <w:numPr>
          <w:ilvl w:val="0"/>
          <w:numId w:val="5"/>
        </w:numPr>
        <w:ind w:left="360" w:hanging="360"/>
        <w:rPr>
          <w:sz w:val="23"/>
          <w:szCs w:val="23"/>
        </w:rPr>
      </w:pPr>
      <w:r w:rsidRPr="00ED1762">
        <w:rPr>
          <w:sz w:val="23"/>
          <w:szCs w:val="23"/>
        </w:rPr>
        <w:t>Handle contract drafting, metadata strategy, ISBNs, copyright registration, and Library of Congress filings, ensuring 100% compliance with publishing standards.</w:t>
      </w:r>
    </w:p>
    <w:p w14:paraId="33CC8893" w14:textId="102EAF22" w:rsidR="00ED1762" w:rsidRPr="00ED1762" w:rsidRDefault="00ED1762" w:rsidP="00ED1762">
      <w:pPr>
        <w:pStyle w:val="ListParagraph"/>
        <w:numPr>
          <w:ilvl w:val="0"/>
          <w:numId w:val="5"/>
        </w:numPr>
        <w:ind w:left="360" w:hanging="360"/>
        <w:rPr>
          <w:sz w:val="23"/>
          <w:szCs w:val="23"/>
        </w:rPr>
      </w:pPr>
      <w:r w:rsidRPr="00ED1762">
        <w:rPr>
          <w:sz w:val="23"/>
          <w:szCs w:val="23"/>
        </w:rPr>
        <w:t>Oversee editorial and production workflows, including copyediting, layout, cover design, proofing, and printing, reducing production errors by 95% and accelerating time-to-market by 80%.</w:t>
      </w:r>
    </w:p>
    <w:p w14:paraId="48A03409" w14:textId="55CC0D7F" w:rsidR="00ED1762" w:rsidRPr="00ED1762" w:rsidRDefault="00ED1762" w:rsidP="00ED1762">
      <w:pPr>
        <w:pStyle w:val="ListParagraph"/>
        <w:numPr>
          <w:ilvl w:val="0"/>
          <w:numId w:val="5"/>
        </w:numPr>
        <w:ind w:left="360" w:hanging="360"/>
        <w:rPr>
          <w:sz w:val="23"/>
          <w:szCs w:val="23"/>
        </w:rPr>
      </w:pPr>
      <w:r w:rsidRPr="00ED1762">
        <w:rPr>
          <w:sz w:val="23"/>
          <w:szCs w:val="23"/>
        </w:rPr>
        <w:t>Manage book marketing campaigns, press outreach, and social media strategy across platforms, resulting in a 340% increase in book sales and a 145% growth in social media followers.</w:t>
      </w:r>
    </w:p>
    <w:p w14:paraId="44F925CB" w14:textId="372AFC4D" w:rsidR="00ED1762" w:rsidRPr="00ED1762" w:rsidRDefault="00ED1762" w:rsidP="00ED1762">
      <w:pPr>
        <w:pStyle w:val="ListParagraph"/>
        <w:numPr>
          <w:ilvl w:val="0"/>
          <w:numId w:val="5"/>
        </w:numPr>
        <w:ind w:left="360" w:hanging="360"/>
        <w:rPr>
          <w:sz w:val="23"/>
          <w:szCs w:val="23"/>
        </w:rPr>
      </w:pPr>
      <w:r w:rsidRPr="00ED1762">
        <w:rPr>
          <w:sz w:val="23"/>
          <w:szCs w:val="23"/>
        </w:rPr>
        <w:t>Design and produce collateral for trade shows and book signings.</w:t>
      </w:r>
    </w:p>
    <w:p w14:paraId="252BC57F" w14:textId="59FDB90F" w:rsidR="00ED1762" w:rsidRPr="00ED1762" w:rsidRDefault="00ED1762" w:rsidP="00ED1762">
      <w:pPr>
        <w:pStyle w:val="ListParagraph"/>
        <w:numPr>
          <w:ilvl w:val="0"/>
          <w:numId w:val="5"/>
        </w:numPr>
        <w:ind w:left="360" w:hanging="360"/>
        <w:rPr>
          <w:sz w:val="23"/>
          <w:szCs w:val="23"/>
        </w:rPr>
      </w:pPr>
      <w:r w:rsidRPr="00ED1762">
        <w:rPr>
          <w:sz w:val="23"/>
          <w:szCs w:val="23"/>
        </w:rPr>
        <w:t>Developed and executed ad campaigns that improved brand visibility, achieving a 12% growth in impressions.</w:t>
      </w:r>
    </w:p>
    <w:p w14:paraId="1B44706E" w14:textId="2EFB3436" w:rsidR="00ED1762" w:rsidRPr="00ED1762" w:rsidRDefault="00ED1762" w:rsidP="00ED1762">
      <w:pPr>
        <w:pStyle w:val="ListParagraph"/>
        <w:numPr>
          <w:ilvl w:val="0"/>
          <w:numId w:val="5"/>
        </w:numPr>
        <w:ind w:left="360" w:hanging="360"/>
        <w:rPr>
          <w:sz w:val="23"/>
          <w:szCs w:val="23"/>
        </w:rPr>
      </w:pPr>
      <w:r w:rsidRPr="00ED1762">
        <w:rPr>
          <w:sz w:val="23"/>
          <w:szCs w:val="23"/>
        </w:rPr>
        <w:t>Run royalty reporting and business operations, including accounting, taxes, vendor payments, and author statements, improving financial accuracy to 100% and reducing reporting time by 60%.</w:t>
      </w:r>
    </w:p>
    <w:p w14:paraId="2B99F6E4" w14:textId="071DEB9F" w:rsidR="00ED1762" w:rsidRPr="00ED1762" w:rsidRDefault="00ED1762" w:rsidP="00ED1762">
      <w:pPr>
        <w:pStyle w:val="ListParagraph"/>
        <w:numPr>
          <w:ilvl w:val="0"/>
          <w:numId w:val="5"/>
        </w:numPr>
        <w:ind w:left="360" w:hanging="360"/>
        <w:rPr>
          <w:sz w:val="23"/>
          <w:szCs w:val="23"/>
        </w:rPr>
      </w:pPr>
      <w:r w:rsidRPr="00ED1762">
        <w:rPr>
          <w:sz w:val="23"/>
          <w:szCs w:val="23"/>
        </w:rPr>
        <w:t>Direct author onboarding, event coordination, and community-building initiatives.</w:t>
      </w:r>
    </w:p>
    <w:p w14:paraId="4CA154E1" w14:textId="2EDF102D" w:rsidR="00ED1762" w:rsidRPr="00ED1762" w:rsidRDefault="00ED1762" w:rsidP="00ED1762">
      <w:pPr>
        <w:pStyle w:val="ListParagraph"/>
        <w:numPr>
          <w:ilvl w:val="0"/>
          <w:numId w:val="5"/>
        </w:numPr>
        <w:ind w:left="360" w:hanging="360"/>
        <w:rPr>
          <w:sz w:val="23"/>
          <w:szCs w:val="23"/>
        </w:rPr>
      </w:pPr>
      <w:r w:rsidRPr="00ED1762">
        <w:rPr>
          <w:sz w:val="23"/>
          <w:szCs w:val="23"/>
        </w:rPr>
        <w:t>Developed and executed a comprehensive business strategy that resulted in a 150% increase in revenue within the first year of operation.</w:t>
      </w:r>
    </w:p>
    <w:p w14:paraId="64422396" w14:textId="43EF9F8B" w:rsidR="00ED1762" w:rsidRPr="00ED1762" w:rsidRDefault="00ED1762" w:rsidP="00ED1762">
      <w:pPr>
        <w:pStyle w:val="ListParagraph"/>
        <w:numPr>
          <w:ilvl w:val="0"/>
          <w:numId w:val="5"/>
        </w:numPr>
        <w:ind w:left="360" w:hanging="360"/>
        <w:rPr>
          <w:sz w:val="23"/>
          <w:szCs w:val="23"/>
        </w:rPr>
      </w:pPr>
      <w:r w:rsidRPr="00ED1762">
        <w:rPr>
          <w:sz w:val="23"/>
          <w:szCs w:val="23"/>
        </w:rPr>
        <w:t>Identified and targeted key market segments, driving a 40% growth in customer base and a 30% improvement in customer retention rates.</w:t>
      </w:r>
    </w:p>
    <w:p w14:paraId="585C2841" w14:textId="56774480" w:rsidR="00ED1762" w:rsidRPr="00ED1762" w:rsidRDefault="00ED1762" w:rsidP="00ED1762">
      <w:pPr>
        <w:pStyle w:val="ListParagraph"/>
        <w:numPr>
          <w:ilvl w:val="0"/>
          <w:numId w:val="5"/>
        </w:numPr>
        <w:ind w:left="360" w:hanging="360"/>
        <w:rPr>
          <w:sz w:val="23"/>
          <w:szCs w:val="23"/>
        </w:rPr>
      </w:pPr>
      <w:r w:rsidRPr="00ED1762">
        <w:rPr>
          <w:sz w:val="23"/>
          <w:szCs w:val="23"/>
        </w:rPr>
        <w:t>Utilized advanced analytics tools to assess competitor strategies, resulting in a 30% increase in market share and a 15% reduction in author acquisition costs over 18 months.</w:t>
      </w:r>
    </w:p>
    <w:p w14:paraId="62811BA1" w14:textId="648E5E39" w:rsidR="00ED1762" w:rsidRPr="00ED1762" w:rsidRDefault="00ED1762" w:rsidP="00ED1762">
      <w:pPr>
        <w:pStyle w:val="ListParagraph"/>
        <w:numPr>
          <w:ilvl w:val="0"/>
          <w:numId w:val="5"/>
        </w:numPr>
        <w:ind w:left="360" w:hanging="360"/>
        <w:rPr>
          <w:sz w:val="23"/>
          <w:szCs w:val="23"/>
        </w:rPr>
      </w:pPr>
      <w:r w:rsidRPr="00ED1762">
        <w:rPr>
          <w:sz w:val="23"/>
          <w:szCs w:val="23"/>
        </w:rPr>
        <w:t>Established key financial performance indicators (KPIs) that enhanced budget accuracy by 20%, facilitating better decision-making and resource allocation.</w:t>
      </w:r>
    </w:p>
    <w:p w14:paraId="0E0DDD69" w14:textId="529ECF7E" w:rsidR="00ED1762" w:rsidRPr="00ED1762" w:rsidRDefault="00ED1762" w:rsidP="00ED1762">
      <w:pPr>
        <w:pStyle w:val="ListParagraph"/>
        <w:numPr>
          <w:ilvl w:val="0"/>
          <w:numId w:val="5"/>
        </w:numPr>
        <w:ind w:left="360" w:hanging="360"/>
        <w:rPr>
          <w:sz w:val="23"/>
          <w:szCs w:val="23"/>
        </w:rPr>
      </w:pPr>
      <w:r w:rsidRPr="00ED1762">
        <w:rPr>
          <w:sz w:val="23"/>
          <w:szCs w:val="23"/>
        </w:rPr>
        <w:t>Developed and launched a unique brand identity that increased customer recognition by 75%, resulting in a 40% boost in sales within the first year.</w:t>
      </w:r>
    </w:p>
    <w:p w14:paraId="44F3CA87" w14:textId="3B218100" w:rsidR="00ED1762" w:rsidRPr="00ED1762" w:rsidRDefault="00ED1762" w:rsidP="00ED1762">
      <w:pPr>
        <w:pStyle w:val="ListParagraph"/>
        <w:numPr>
          <w:ilvl w:val="0"/>
          <w:numId w:val="5"/>
        </w:numPr>
        <w:ind w:left="360" w:hanging="360"/>
        <w:rPr>
          <w:sz w:val="23"/>
          <w:szCs w:val="23"/>
        </w:rPr>
      </w:pPr>
      <w:r w:rsidRPr="00ED1762">
        <w:rPr>
          <w:sz w:val="23"/>
          <w:szCs w:val="23"/>
        </w:rPr>
        <w:t>Implemented a comprehensive digital marketing strategy that grew social media following by 300% and improved website traffic by 150%, causing a 50% increase in lead generation.</w:t>
      </w:r>
    </w:p>
    <w:p w14:paraId="57AD7E86" w14:textId="3D4EC229" w:rsidR="00ED1762" w:rsidRPr="00ED1762" w:rsidRDefault="00ED1762" w:rsidP="00ED1762">
      <w:pPr>
        <w:pStyle w:val="ListParagraph"/>
        <w:numPr>
          <w:ilvl w:val="0"/>
          <w:numId w:val="5"/>
        </w:numPr>
        <w:ind w:left="360" w:hanging="360"/>
        <w:rPr>
          <w:sz w:val="23"/>
          <w:szCs w:val="23"/>
        </w:rPr>
      </w:pPr>
      <w:r w:rsidRPr="00ED1762">
        <w:rPr>
          <w:sz w:val="23"/>
          <w:szCs w:val="23"/>
        </w:rPr>
        <w:t>Implemented a data-driven marketing strategy for the product launch that resulted in a 40% increase in lead generation and a 15% conversion rate on pre-orders.</w:t>
      </w:r>
    </w:p>
    <w:p w14:paraId="35DBC095" w14:textId="79210EDB" w:rsidR="00ED1762" w:rsidRPr="00ED1762" w:rsidRDefault="00ED1762" w:rsidP="00ED1762">
      <w:pPr>
        <w:pStyle w:val="ListParagraph"/>
        <w:numPr>
          <w:ilvl w:val="0"/>
          <w:numId w:val="5"/>
        </w:numPr>
        <w:ind w:left="360" w:hanging="360"/>
        <w:rPr>
          <w:sz w:val="23"/>
          <w:szCs w:val="23"/>
        </w:rPr>
      </w:pPr>
      <w:r w:rsidRPr="00ED1762">
        <w:rPr>
          <w:sz w:val="23"/>
          <w:szCs w:val="23"/>
        </w:rPr>
        <w:t>Established key performance indicators (KPIs) for all operational activities, leading to a 50% improvement in project turnaround time and facilitating 10% annual revenue growth.</w:t>
      </w:r>
    </w:p>
    <w:p w14:paraId="4A77EF2B" w14:textId="6E6C75F3" w:rsidR="00ED1762" w:rsidRPr="00ED1762" w:rsidRDefault="00ED1762" w:rsidP="00ED1762">
      <w:pPr>
        <w:pStyle w:val="ListParagraph"/>
        <w:numPr>
          <w:ilvl w:val="0"/>
          <w:numId w:val="5"/>
        </w:numPr>
        <w:ind w:left="360" w:hanging="360"/>
        <w:rPr>
          <w:sz w:val="23"/>
          <w:szCs w:val="23"/>
        </w:rPr>
      </w:pPr>
      <w:r w:rsidRPr="00ED1762">
        <w:rPr>
          <w:sz w:val="23"/>
          <w:szCs w:val="23"/>
        </w:rPr>
        <w:t>Leveraged data analytics to identify target markets, contributing to a market share growth of 15%.</w:t>
      </w:r>
    </w:p>
    <w:p w14:paraId="761F12B2" w14:textId="13DB4E68" w:rsidR="00ED1762" w:rsidRDefault="00ED1762" w:rsidP="00ED1762"/>
    <w:p w14:paraId="749BA4C3" w14:textId="62AE8888" w:rsidR="00ED1762" w:rsidRPr="00ED1762" w:rsidRDefault="00ED1762" w:rsidP="00ED1762">
      <w:pPr>
        <w:pStyle w:val="Heading2"/>
        <w:rPr>
          <w:b/>
          <w:bCs w:val="0"/>
          <w:sz w:val="24"/>
          <w:szCs w:val="24"/>
        </w:rPr>
      </w:pPr>
      <w:r w:rsidRPr="00ED1762">
        <w:rPr>
          <w:b/>
          <w:bCs w:val="0"/>
          <w:sz w:val="24"/>
          <w:szCs w:val="24"/>
        </w:rPr>
        <w:t>CDI Engineering Solutions</w:t>
      </w:r>
      <w:r w:rsidRPr="00ED1762">
        <w:rPr>
          <w:b/>
          <w:bCs w:val="0"/>
          <w:sz w:val="24"/>
          <w:szCs w:val="24"/>
        </w:rPr>
        <w:tab/>
        <w:t>Portland, Oregon, U</w:t>
      </w:r>
      <w:r>
        <w:rPr>
          <w:b/>
          <w:bCs w:val="0"/>
          <w:sz w:val="24"/>
          <w:szCs w:val="24"/>
        </w:rPr>
        <w:t>SA</w:t>
      </w:r>
    </w:p>
    <w:p w14:paraId="0C5FFBFF" w14:textId="7CEDE8C4" w:rsidR="00ED1762" w:rsidRPr="00ED1762" w:rsidRDefault="00ED1762" w:rsidP="00ED1762">
      <w:pPr>
        <w:pStyle w:val="Heading2"/>
        <w:rPr>
          <w:b/>
          <w:bCs w:val="0"/>
          <w:sz w:val="24"/>
          <w:szCs w:val="24"/>
        </w:rPr>
      </w:pPr>
      <w:r w:rsidRPr="00ED1762">
        <w:rPr>
          <w:b/>
          <w:bCs w:val="0"/>
          <w:sz w:val="24"/>
          <w:szCs w:val="24"/>
        </w:rPr>
        <w:t>Technical Developer &amp; Project Manager (Contracted to Intel)</w:t>
      </w:r>
      <w:r w:rsidRPr="00ED1762">
        <w:rPr>
          <w:b/>
          <w:bCs w:val="0"/>
          <w:sz w:val="24"/>
          <w:szCs w:val="24"/>
        </w:rPr>
        <w:tab/>
        <w:t>Jul 2009</w:t>
      </w:r>
      <w:r>
        <w:rPr>
          <w:b/>
          <w:bCs w:val="0"/>
          <w:sz w:val="24"/>
          <w:szCs w:val="24"/>
        </w:rPr>
        <w:t>—</w:t>
      </w:r>
      <w:r w:rsidRPr="00ED1762">
        <w:rPr>
          <w:b/>
          <w:bCs w:val="0"/>
          <w:sz w:val="24"/>
          <w:szCs w:val="24"/>
        </w:rPr>
        <w:t>Jul 2021</w:t>
      </w:r>
    </w:p>
    <w:p w14:paraId="63D1E0E3" w14:textId="48233C19" w:rsidR="00ED1762" w:rsidRPr="00ED1762" w:rsidRDefault="00ED1762" w:rsidP="00ED1762">
      <w:pPr>
        <w:pStyle w:val="ListParagraph"/>
        <w:numPr>
          <w:ilvl w:val="0"/>
          <w:numId w:val="5"/>
        </w:numPr>
        <w:ind w:left="360" w:hanging="360"/>
        <w:rPr>
          <w:sz w:val="23"/>
          <w:szCs w:val="23"/>
        </w:rPr>
      </w:pPr>
      <w:r w:rsidRPr="00ED1762">
        <w:rPr>
          <w:sz w:val="23"/>
          <w:szCs w:val="23"/>
        </w:rPr>
        <w:t>Over twelve years embedded at Intel through CDI Engineering Solutions, evolved from project manager to lead technical developer for Intel’s global Newsroom platform, playing a key role in transforming digital publishing systems across content, SEO, and infrastructure layers, bridging communication between marketing stakeholders, developers, and PR teams.</w:t>
      </w:r>
    </w:p>
    <w:p w14:paraId="05AD4D12" w14:textId="54B46143" w:rsidR="00ED1762" w:rsidRPr="00ED1762" w:rsidRDefault="00ED1762" w:rsidP="00ED1762">
      <w:pPr>
        <w:pStyle w:val="ListParagraph"/>
        <w:numPr>
          <w:ilvl w:val="0"/>
          <w:numId w:val="5"/>
        </w:numPr>
        <w:ind w:left="360" w:hanging="360"/>
        <w:rPr>
          <w:sz w:val="23"/>
          <w:szCs w:val="23"/>
        </w:rPr>
      </w:pPr>
      <w:r w:rsidRPr="00ED1762">
        <w:rPr>
          <w:sz w:val="23"/>
          <w:szCs w:val="23"/>
        </w:rPr>
        <w:t>Served as primary developer and publisher for newsroom.intel.com and 21 global GEO sites, maintaining a 100% uptime and supporting the publication of 1,400 articles annually.</w:t>
      </w:r>
    </w:p>
    <w:p w14:paraId="64724E87" w14:textId="681749BD" w:rsidR="00ED1762" w:rsidRPr="00ED1762" w:rsidRDefault="00ED1762" w:rsidP="00ED1762">
      <w:pPr>
        <w:pStyle w:val="ListParagraph"/>
        <w:numPr>
          <w:ilvl w:val="0"/>
          <w:numId w:val="5"/>
        </w:numPr>
        <w:ind w:left="360" w:hanging="360"/>
        <w:rPr>
          <w:sz w:val="23"/>
          <w:szCs w:val="23"/>
        </w:rPr>
      </w:pPr>
      <w:r w:rsidRPr="00ED1762">
        <w:rPr>
          <w:sz w:val="23"/>
          <w:szCs w:val="23"/>
        </w:rPr>
        <w:t xml:space="preserve">Managed US content publication across web, email, </w:t>
      </w:r>
      <w:proofErr w:type="spellStart"/>
      <w:r w:rsidRPr="00ED1762">
        <w:rPr>
          <w:sz w:val="23"/>
          <w:szCs w:val="23"/>
        </w:rPr>
        <w:t>BusinessWire</w:t>
      </w:r>
      <w:proofErr w:type="spellEnd"/>
      <w:r w:rsidRPr="00ED1762">
        <w:rPr>
          <w:sz w:val="23"/>
          <w:szCs w:val="23"/>
        </w:rPr>
        <w:t>, video, and media feeds, coordinating the release of 116 pieces of content per month and reaching an audience of 4 million users.</w:t>
      </w:r>
    </w:p>
    <w:p w14:paraId="103B8A94" w14:textId="7A14B2C9" w:rsidR="00ED1762" w:rsidRPr="00ED1762" w:rsidRDefault="00ED1762" w:rsidP="00ED1762">
      <w:pPr>
        <w:pStyle w:val="ListParagraph"/>
        <w:numPr>
          <w:ilvl w:val="0"/>
          <w:numId w:val="5"/>
        </w:numPr>
        <w:ind w:left="360" w:hanging="360"/>
        <w:rPr>
          <w:sz w:val="23"/>
          <w:szCs w:val="23"/>
        </w:rPr>
      </w:pPr>
      <w:r w:rsidRPr="00ED1762">
        <w:rPr>
          <w:sz w:val="23"/>
          <w:szCs w:val="23"/>
        </w:rPr>
        <w:t>Managed 43 content coordinators and 14 developers across hundreds of product announcements, achieving a 100% on-time launch rate.</w:t>
      </w:r>
    </w:p>
    <w:p w14:paraId="57401B11" w14:textId="6C22FB76" w:rsidR="00ED1762" w:rsidRPr="00ED1762" w:rsidRDefault="00ED1762" w:rsidP="00ED1762">
      <w:pPr>
        <w:pStyle w:val="ListParagraph"/>
        <w:numPr>
          <w:ilvl w:val="0"/>
          <w:numId w:val="5"/>
        </w:numPr>
        <w:ind w:left="360" w:hanging="360"/>
        <w:rPr>
          <w:sz w:val="23"/>
          <w:szCs w:val="23"/>
        </w:rPr>
      </w:pPr>
      <w:r w:rsidRPr="00ED1762">
        <w:rPr>
          <w:sz w:val="23"/>
          <w:szCs w:val="23"/>
        </w:rPr>
        <w:t>Managed metadata and assets for Intel’s award-winning Influencer program (1.3M+ reach on Twitter).</w:t>
      </w:r>
      <w:r w:rsidRPr="00ED1762">
        <w:rPr>
          <w:sz w:val="23"/>
          <w:szCs w:val="23"/>
        </w:rPr>
        <w:br w:type="page"/>
      </w:r>
    </w:p>
    <w:p w14:paraId="515B4A12" w14:textId="77777777" w:rsidR="00ED1762" w:rsidRDefault="00ED1762" w:rsidP="00ED1762">
      <w:pPr>
        <w:pStyle w:val="Heading1"/>
        <w:pBdr>
          <w:bottom w:val="single" w:sz="4" w:space="1" w:color="auto"/>
        </w:pBdr>
      </w:pPr>
      <w:r>
        <w:lastRenderedPageBreak/>
        <w:t>Skills</w:t>
      </w:r>
    </w:p>
    <w:p w14:paraId="363567C9" w14:textId="77777777" w:rsidR="00ED1762" w:rsidRDefault="00ED1762" w:rsidP="00ED1762"/>
    <w:p w14:paraId="39DB5C4B" w14:textId="7FA63A94" w:rsidR="00ED1762" w:rsidRPr="003527FA" w:rsidRDefault="00ED1762" w:rsidP="00ED1762">
      <w:pPr>
        <w:ind w:left="360" w:hanging="360"/>
        <w:rPr>
          <w:spacing w:val="10"/>
          <w:kern w:val="22"/>
          <w:sz w:val="22"/>
          <w:szCs w:val="28"/>
        </w:rPr>
      </w:pPr>
      <w:r w:rsidRPr="003527FA">
        <w:rPr>
          <w:b/>
          <w:bCs/>
          <w:spacing w:val="10"/>
          <w:kern w:val="22"/>
          <w:sz w:val="22"/>
          <w:szCs w:val="28"/>
        </w:rPr>
        <w:t>Strategy:</w:t>
      </w:r>
      <w:r w:rsidRPr="003527FA">
        <w:rPr>
          <w:spacing w:val="10"/>
          <w:kern w:val="22"/>
          <w:sz w:val="22"/>
          <w:szCs w:val="28"/>
        </w:rPr>
        <w:t xml:space="preserve"> Marketing &amp; Platform Building - AI &amp; Technical Strategy - Content Strategy - Mobile Content Strategy - Analytics &amp; Optimization - Strategy &amp; Leadership</w:t>
      </w:r>
    </w:p>
    <w:p w14:paraId="2F706DA8" w14:textId="1AFD3134" w:rsidR="00ED1762" w:rsidRPr="003527FA" w:rsidRDefault="00ED1762" w:rsidP="00ED1762">
      <w:pPr>
        <w:ind w:left="360" w:hanging="360"/>
        <w:rPr>
          <w:spacing w:val="10"/>
          <w:kern w:val="22"/>
          <w:sz w:val="22"/>
          <w:szCs w:val="28"/>
        </w:rPr>
      </w:pPr>
      <w:r w:rsidRPr="003527FA">
        <w:rPr>
          <w:b/>
          <w:bCs/>
          <w:spacing w:val="10"/>
          <w:kern w:val="22"/>
          <w:sz w:val="22"/>
          <w:szCs w:val="28"/>
        </w:rPr>
        <w:t>Content:</w:t>
      </w:r>
      <w:r w:rsidRPr="003527FA">
        <w:rPr>
          <w:spacing w:val="10"/>
          <w:kern w:val="22"/>
          <w:sz w:val="22"/>
          <w:szCs w:val="28"/>
        </w:rPr>
        <w:t xml:space="preserve"> Localization Management - Content Auditing - Content Calendar Management - Content Distribution - Content Governance - Content Localization - Content Management Systems - Content Marketing - Content Optimization</w:t>
      </w:r>
    </w:p>
    <w:p w14:paraId="072B99A8" w14:textId="143A1C42" w:rsidR="00ED1762" w:rsidRPr="003527FA" w:rsidRDefault="00ED1762" w:rsidP="00ED1762">
      <w:pPr>
        <w:ind w:left="360" w:hanging="360"/>
        <w:rPr>
          <w:spacing w:val="10"/>
          <w:kern w:val="22"/>
          <w:sz w:val="22"/>
          <w:szCs w:val="28"/>
        </w:rPr>
      </w:pPr>
      <w:r w:rsidRPr="003527FA">
        <w:rPr>
          <w:b/>
          <w:bCs/>
          <w:spacing w:val="10"/>
          <w:kern w:val="22"/>
          <w:sz w:val="22"/>
          <w:szCs w:val="28"/>
        </w:rPr>
        <w:t>Agentic and Gen AI:</w:t>
      </w:r>
      <w:r w:rsidRPr="003527FA">
        <w:rPr>
          <w:spacing w:val="10"/>
          <w:kern w:val="22"/>
          <w:sz w:val="22"/>
          <w:szCs w:val="28"/>
        </w:rPr>
        <w:t xml:space="preserve"> AI &amp; Generative AI Tools - Agentic AI - LLM APIs </w:t>
      </w:r>
      <w:r w:rsidR="003527FA">
        <w:rPr>
          <w:spacing w:val="10"/>
          <w:kern w:val="22"/>
          <w:sz w:val="22"/>
          <w:szCs w:val="28"/>
        </w:rPr>
        <w:t>–</w:t>
      </w:r>
      <w:r w:rsidRPr="003527FA">
        <w:rPr>
          <w:spacing w:val="10"/>
          <w:kern w:val="22"/>
          <w:sz w:val="22"/>
          <w:szCs w:val="28"/>
        </w:rPr>
        <w:t xml:space="preserve"> </w:t>
      </w:r>
      <w:r w:rsidR="003527FA">
        <w:rPr>
          <w:spacing w:val="10"/>
          <w:kern w:val="22"/>
          <w:sz w:val="22"/>
          <w:szCs w:val="28"/>
        </w:rPr>
        <w:t xml:space="preserve">AI </w:t>
      </w:r>
      <w:r w:rsidRPr="003527FA">
        <w:rPr>
          <w:spacing w:val="10"/>
          <w:kern w:val="22"/>
          <w:sz w:val="22"/>
          <w:szCs w:val="28"/>
        </w:rPr>
        <w:t>Training - Custom AI Model Development - Prompt Engineering – Context Engineering</w:t>
      </w:r>
    </w:p>
    <w:p w14:paraId="2EB26A6B" w14:textId="2FDBCFA9" w:rsidR="00ED1762" w:rsidRPr="003527FA" w:rsidRDefault="00ED1762" w:rsidP="00ED1762">
      <w:pPr>
        <w:ind w:left="360" w:hanging="360"/>
        <w:rPr>
          <w:spacing w:val="10"/>
          <w:kern w:val="22"/>
          <w:sz w:val="22"/>
          <w:szCs w:val="28"/>
        </w:rPr>
      </w:pPr>
      <w:r w:rsidRPr="003527FA">
        <w:rPr>
          <w:b/>
          <w:bCs/>
          <w:spacing w:val="10"/>
          <w:kern w:val="22"/>
          <w:sz w:val="22"/>
          <w:szCs w:val="28"/>
        </w:rPr>
        <w:t>Analytics:</w:t>
      </w:r>
      <w:r w:rsidRPr="003527FA">
        <w:rPr>
          <w:spacing w:val="10"/>
          <w:kern w:val="22"/>
          <w:sz w:val="22"/>
          <w:szCs w:val="28"/>
        </w:rPr>
        <w:t xml:space="preserve"> SEMrush - Google Search Console - Google Analytics - Content Performance Tracking - Conversion Rate Optimization - A/B Testing - Data Analysis - Business Analysis - Data Visualization - Web Analytics</w:t>
      </w:r>
    </w:p>
    <w:p w14:paraId="0DA9610B" w14:textId="241E24F8" w:rsidR="00ED1762" w:rsidRPr="003527FA" w:rsidRDefault="00ED1762" w:rsidP="00ED1762">
      <w:pPr>
        <w:ind w:left="360" w:hanging="360"/>
        <w:rPr>
          <w:spacing w:val="10"/>
          <w:kern w:val="22"/>
          <w:sz w:val="22"/>
          <w:szCs w:val="28"/>
        </w:rPr>
      </w:pPr>
      <w:r w:rsidRPr="003527FA">
        <w:rPr>
          <w:b/>
          <w:bCs/>
          <w:spacing w:val="10"/>
          <w:kern w:val="22"/>
          <w:sz w:val="22"/>
          <w:szCs w:val="28"/>
        </w:rPr>
        <w:t>Marketing:</w:t>
      </w:r>
      <w:r w:rsidRPr="003527FA">
        <w:rPr>
          <w:spacing w:val="10"/>
          <w:kern w:val="22"/>
          <w:sz w:val="22"/>
          <w:szCs w:val="28"/>
        </w:rPr>
        <w:t xml:space="preserve"> Search Engine Optimization (SEO) - Email Marketing - Social Media Marketing - Social Media Strategy - Audience Engagement - Audience Segmentation - Brand Development - Brand Strategy - Influencer Marketing</w:t>
      </w:r>
    </w:p>
    <w:p w14:paraId="35FC9220" w14:textId="6804B225" w:rsidR="00ED1762" w:rsidRPr="003527FA" w:rsidRDefault="00ED1762" w:rsidP="00ED1762">
      <w:pPr>
        <w:ind w:left="360" w:hanging="360"/>
        <w:rPr>
          <w:spacing w:val="10"/>
          <w:kern w:val="22"/>
          <w:sz w:val="22"/>
          <w:szCs w:val="28"/>
        </w:rPr>
      </w:pPr>
      <w:r w:rsidRPr="003527FA">
        <w:rPr>
          <w:b/>
          <w:bCs/>
          <w:spacing w:val="10"/>
          <w:kern w:val="22"/>
          <w:sz w:val="22"/>
          <w:szCs w:val="28"/>
        </w:rPr>
        <w:t>Management:</w:t>
      </w:r>
      <w:r w:rsidRPr="003527FA">
        <w:rPr>
          <w:spacing w:val="10"/>
          <w:kern w:val="22"/>
          <w:sz w:val="22"/>
          <w:szCs w:val="28"/>
        </w:rPr>
        <w:t xml:space="preserve"> Soft Skills &amp; Leadership Qualities - Client Management - Project &amp; Program Management - Vendor Management - Negotiation Skills - Infrastructure &amp; Operations - Budgeting</w:t>
      </w:r>
    </w:p>
    <w:p w14:paraId="357EB921" w14:textId="62B9538A" w:rsidR="00ED1762" w:rsidRPr="003527FA" w:rsidRDefault="00ED1762" w:rsidP="00ED1762">
      <w:pPr>
        <w:ind w:left="360" w:hanging="360"/>
        <w:rPr>
          <w:spacing w:val="10"/>
          <w:kern w:val="22"/>
          <w:sz w:val="22"/>
          <w:szCs w:val="28"/>
        </w:rPr>
      </w:pPr>
      <w:r w:rsidRPr="003527FA">
        <w:rPr>
          <w:b/>
          <w:bCs/>
          <w:spacing w:val="10"/>
          <w:kern w:val="22"/>
          <w:sz w:val="22"/>
          <w:szCs w:val="28"/>
        </w:rPr>
        <w:t>Writing:</w:t>
      </w:r>
      <w:r w:rsidRPr="003527FA">
        <w:rPr>
          <w:spacing w:val="10"/>
          <w:kern w:val="22"/>
          <w:sz w:val="22"/>
          <w:szCs w:val="28"/>
        </w:rPr>
        <w:t xml:space="preserve"> Copyediting - Digital Marketing &amp; Content - Copywriting - Technical Writing</w:t>
      </w:r>
    </w:p>
    <w:p w14:paraId="59910938" w14:textId="7E06BD00" w:rsidR="00ED1762" w:rsidRPr="003527FA" w:rsidRDefault="00ED1762" w:rsidP="00ED1762">
      <w:pPr>
        <w:ind w:left="360" w:hanging="360"/>
        <w:rPr>
          <w:spacing w:val="10"/>
          <w:kern w:val="22"/>
          <w:sz w:val="22"/>
          <w:szCs w:val="28"/>
        </w:rPr>
      </w:pPr>
      <w:r w:rsidRPr="003527FA">
        <w:rPr>
          <w:b/>
          <w:bCs/>
          <w:spacing w:val="10"/>
          <w:kern w:val="22"/>
          <w:sz w:val="22"/>
          <w:szCs w:val="28"/>
        </w:rPr>
        <w:t>Publishing:</w:t>
      </w:r>
      <w:r w:rsidRPr="003527FA">
        <w:rPr>
          <w:spacing w:val="10"/>
          <w:kern w:val="22"/>
          <w:sz w:val="22"/>
          <w:szCs w:val="28"/>
        </w:rPr>
        <w:t xml:space="preserve"> Publishing &amp; Literary Business - Product Design &amp; Development - Digital Publishing - Print Production - Copyright Law - Licensing Agreements - Quality Assurance - Typesetting - eBook Formatting - Online Distribution - PDF Creation Research: Business analysis - Competitor Analysis - Market Research - Trend Analysis - Keyword Research</w:t>
      </w:r>
    </w:p>
    <w:p w14:paraId="2C1B8834" w14:textId="29555086" w:rsidR="00ED1762" w:rsidRPr="003527FA" w:rsidRDefault="00ED1762" w:rsidP="00ED1762">
      <w:pPr>
        <w:ind w:left="360" w:hanging="360"/>
        <w:rPr>
          <w:spacing w:val="10"/>
          <w:kern w:val="22"/>
          <w:sz w:val="22"/>
          <w:szCs w:val="28"/>
        </w:rPr>
      </w:pPr>
      <w:r w:rsidRPr="003527FA">
        <w:rPr>
          <w:b/>
          <w:bCs/>
          <w:spacing w:val="10"/>
          <w:kern w:val="22"/>
          <w:sz w:val="22"/>
          <w:szCs w:val="28"/>
        </w:rPr>
        <w:t>Project:</w:t>
      </w:r>
      <w:r w:rsidRPr="003527FA">
        <w:rPr>
          <w:spacing w:val="10"/>
          <w:kern w:val="22"/>
          <w:sz w:val="22"/>
          <w:szCs w:val="28"/>
        </w:rPr>
        <w:t xml:space="preserve"> Agile/Scrum - Sprint - SharePoint - Project Management - PMP - SCRUM - Waterfall</w:t>
      </w:r>
    </w:p>
    <w:p w14:paraId="37450B15" w14:textId="21191AF7" w:rsidR="00ED1762" w:rsidRPr="003527FA" w:rsidRDefault="00ED1762" w:rsidP="00ED1762">
      <w:pPr>
        <w:ind w:left="360" w:hanging="360"/>
        <w:rPr>
          <w:spacing w:val="10"/>
          <w:kern w:val="22"/>
          <w:sz w:val="22"/>
          <w:szCs w:val="28"/>
        </w:rPr>
      </w:pPr>
      <w:r w:rsidRPr="003527FA">
        <w:rPr>
          <w:b/>
          <w:bCs/>
          <w:spacing w:val="10"/>
          <w:kern w:val="22"/>
          <w:sz w:val="22"/>
          <w:szCs w:val="28"/>
        </w:rPr>
        <w:t>Development:</w:t>
      </w:r>
      <w:r w:rsidRPr="003527FA">
        <w:rPr>
          <w:spacing w:val="10"/>
          <w:kern w:val="22"/>
          <w:sz w:val="22"/>
          <w:szCs w:val="28"/>
        </w:rPr>
        <w:t xml:space="preserve"> </w:t>
      </w:r>
      <w:proofErr w:type="spellStart"/>
      <w:r w:rsidRPr="003527FA">
        <w:rPr>
          <w:spacing w:val="10"/>
          <w:kern w:val="22"/>
          <w:sz w:val="22"/>
          <w:szCs w:val="28"/>
        </w:rPr>
        <w:t>Wordpress</w:t>
      </w:r>
      <w:proofErr w:type="spellEnd"/>
      <w:r w:rsidRPr="003527FA">
        <w:rPr>
          <w:spacing w:val="10"/>
          <w:kern w:val="22"/>
          <w:sz w:val="22"/>
          <w:szCs w:val="28"/>
        </w:rPr>
        <w:t xml:space="preserve"> - JavaScript - APIs - Bootstrap - Cloud Computing - CMS Platforms - Docker </w:t>
      </w:r>
      <w:r w:rsidR="003527FA">
        <w:rPr>
          <w:spacing w:val="10"/>
          <w:kern w:val="22"/>
          <w:sz w:val="22"/>
          <w:szCs w:val="28"/>
        </w:rPr>
        <w:t>–</w:t>
      </w:r>
      <w:r w:rsidRPr="003527FA">
        <w:rPr>
          <w:spacing w:val="10"/>
          <w:kern w:val="22"/>
          <w:sz w:val="22"/>
          <w:szCs w:val="28"/>
        </w:rPr>
        <w:t xml:space="preserve"> HTML</w:t>
      </w:r>
      <w:r w:rsidR="003527FA">
        <w:rPr>
          <w:spacing w:val="10"/>
          <w:kern w:val="22"/>
          <w:sz w:val="22"/>
          <w:szCs w:val="28"/>
        </w:rPr>
        <w:t>5</w:t>
      </w:r>
      <w:r w:rsidRPr="003527FA">
        <w:rPr>
          <w:spacing w:val="10"/>
          <w:kern w:val="22"/>
          <w:sz w:val="22"/>
          <w:szCs w:val="28"/>
        </w:rPr>
        <w:t xml:space="preserve"> - jQuery - Database Management - JSON - Kubernetes - PHP - Python - CSS3 - MySQL</w:t>
      </w:r>
    </w:p>
    <w:p w14:paraId="6EC6F673" w14:textId="17A8E198" w:rsidR="00ED1762" w:rsidRPr="003527FA" w:rsidRDefault="00ED1762" w:rsidP="00ED1762">
      <w:pPr>
        <w:ind w:left="360" w:hanging="360"/>
        <w:rPr>
          <w:spacing w:val="10"/>
          <w:kern w:val="22"/>
          <w:sz w:val="22"/>
          <w:szCs w:val="28"/>
        </w:rPr>
      </w:pPr>
      <w:r w:rsidRPr="003527FA">
        <w:rPr>
          <w:b/>
          <w:bCs/>
          <w:spacing w:val="10"/>
          <w:kern w:val="22"/>
          <w:sz w:val="22"/>
          <w:szCs w:val="28"/>
        </w:rPr>
        <w:t>Design:</w:t>
      </w:r>
      <w:r w:rsidRPr="003527FA">
        <w:rPr>
          <w:spacing w:val="10"/>
          <w:kern w:val="22"/>
          <w:sz w:val="22"/>
          <w:szCs w:val="28"/>
        </w:rPr>
        <w:t xml:space="preserve"> Video Editing - Adobe Illustrator - Adobe InDesign - Adobe Photoshop - Graphic Design - User Experience (UX) - Visual Content Creation</w:t>
      </w:r>
    </w:p>
    <w:p w14:paraId="61E9811A" w14:textId="07BDE57A" w:rsidR="00ED1762" w:rsidRPr="003527FA" w:rsidRDefault="00ED1762" w:rsidP="00ED1762">
      <w:pPr>
        <w:ind w:left="360" w:hanging="360"/>
        <w:rPr>
          <w:spacing w:val="10"/>
          <w:kern w:val="22"/>
          <w:sz w:val="22"/>
          <w:szCs w:val="28"/>
        </w:rPr>
      </w:pPr>
      <w:r w:rsidRPr="003527FA">
        <w:rPr>
          <w:b/>
          <w:bCs/>
          <w:spacing w:val="10"/>
          <w:kern w:val="22"/>
          <w:sz w:val="22"/>
          <w:szCs w:val="28"/>
        </w:rPr>
        <w:t>Technical Tools &amp; Platforms:</w:t>
      </w:r>
      <w:r w:rsidRPr="003527FA">
        <w:rPr>
          <w:spacing w:val="10"/>
          <w:kern w:val="22"/>
          <w:sz w:val="22"/>
          <w:szCs w:val="28"/>
        </w:rPr>
        <w:t xml:space="preserve"> AWS/S3 - </w:t>
      </w:r>
      <w:proofErr w:type="spellStart"/>
      <w:r w:rsidRPr="003527FA">
        <w:rPr>
          <w:spacing w:val="10"/>
          <w:kern w:val="22"/>
          <w:sz w:val="22"/>
          <w:szCs w:val="28"/>
        </w:rPr>
        <w:t>SalesForce</w:t>
      </w:r>
      <w:proofErr w:type="spellEnd"/>
      <w:r w:rsidRPr="003527FA">
        <w:rPr>
          <w:spacing w:val="10"/>
          <w:kern w:val="22"/>
          <w:sz w:val="22"/>
          <w:szCs w:val="28"/>
        </w:rPr>
        <w:t xml:space="preserve"> - Collaboration Tools - OpenAI API / ChatGPT - Deep Learning - Machine Learning - Tech Tools &amp; Platforms - JIRA - Adobe Experience Manager (AEM) - CRM Software - MS Office Suite</w:t>
      </w:r>
    </w:p>
    <w:p w14:paraId="72E34E1E" w14:textId="77777777" w:rsidR="00ED1762" w:rsidRDefault="00ED1762" w:rsidP="00ED1762"/>
    <w:p w14:paraId="1538BC14" w14:textId="77777777" w:rsidR="00ED1762" w:rsidRDefault="00ED1762" w:rsidP="00ED1762">
      <w:pPr>
        <w:pStyle w:val="Heading1"/>
        <w:pBdr>
          <w:bottom w:val="single" w:sz="4" w:space="1" w:color="auto"/>
        </w:pBdr>
      </w:pPr>
      <w:r>
        <w:t>Volunteer Experience</w:t>
      </w:r>
    </w:p>
    <w:p w14:paraId="3C940363" w14:textId="77777777" w:rsidR="00ED1762" w:rsidRDefault="00ED1762" w:rsidP="00ED1762"/>
    <w:p w14:paraId="1552C8AE" w14:textId="58BD6E76" w:rsidR="00ED1762" w:rsidRPr="00ED1762" w:rsidRDefault="00ED1762" w:rsidP="00ED1762">
      <w:pPr>
        <w:pStyle w:val="Heading2"/>
        <w:rPr>
          <w:b/>
          <w:bCs w:val="0"/>
          <w:sz w:val="24"/>
          <w:szCs w:val="24"/>
        </w:rPr>
      </w:pPr>
      <w:r w:rsidRPr="00ED1762">
        <w:rPr>
          <w:b/>
          <w:bCs w:val="0"/>
          <w:sz w:val="24"/>
          <w:szCs w:val="24"/>
        </w:rPr>
        <w:t>Portland Raging Grannies</w:t>
      </w:r>
      <w:r w:rsidRPr="00ED1762">
        <w:rPr>
          <w:b/>
          <w:bCs w:val="0"/>
          <w:sz w:val="24"/>
          <w:szCs w:val="24"/>
        </w:rPr>
        <w:tab/>
        <w:t>Portland, Oregon, USA</w:t>
      </w:r>
    </w:p>
    <w:p w14:paraId="23E97B47" w14:textId="76D5621A" w:rsidR="00ED1762" w:rsidRPr="00ED1762" w:rsidRDefault="00ED1762" w:rsidP="00ED1762">
      <w:pPr>
        <w:pStyle w:val="Heading2"/>
        <w:rPr>
          <w:b/>
          <w:bCs w:val="0"/>
          <w:sz w:val="24"/>
          <w:szCs w:val="24"/>
        </w:rPr>
      </w:pPr>
      <w:r w:rsidRPr="00ED1762">
        <w:rPr>
          <w:b/>
          <w:bCs w:val="0"/>
          <w:sz w:val="24"/>
          <w:szCs w:val="24"/>
        </w:rPr>
        <w:t>Digital Media Manager</w:t>
      </w:r>
      <w:r w:rsidRPr="00ED1762">
        <w:rPr>
          <w:b/>
          <w:bCs w:val="0"/>
          <w:sz w:val="24"/>
          <w:szCs w:val="24"/>
        </w:rPr>
        <w:tab/>
        <w:t>May 2020—Present</w:t>
      </w:r>
    </w:p>
    <w:p w14:paraId="4F2B11E2" w14:textId="634E018A" w:rsidR="00ED1762" w:rsidRPr="00ED1762" w:rsidRDefault="00ED1762" w:rsidP="00ED1762">
      <w:pPr>
        <w:pStyle w:val="ListParagraph"/>
        <w:numPr>
          <w:ilvl w:val="0"/>
          <w:numId w:val="5"/>
        </w:numPr>
        <w:ind w:left="360" w:hanging="360"/>
        <w:rPr>
          <w:sz w:val="23"/>
          <w:szCs w:val="23"/>
        </w:rPr>
      </w:pPr>
      <w:r w:rsidRPr="00ED1762">
        <w:rPr>
          <w:sz w:val="23"/>
          <w:szCs w:val="23"/>
        </w:rPr>
        <w:t>Manage digital media, communications, and internal systems for the Portland Raging Grannies, a civil rights and social justice group known for creative public actions and advocacy. My role supports both public visibility and internal coordination, helping the organization run smoothly and be seen.</w:t>
      </w:r>
    </w:p>
    <w:p w14:paraId="4259E2B1" w14:textId="3F1DEDDA" w:rsidR="00ED1762" w:rsidRPr="00ED1762" w:rsidRDefault="00ED1762" w:rsidP="00ED1762">
      <w:pPr>
        <w:pStyle w:val="ListParagraph"/>
        <w:numPr>
          <w:ilvl w:val="0"/>
          <w:numId w:val="5"/>
        </w:numPr>
        <w:ind w:left="360" w:hanging="360"/>
        <w:rPr>
          <w:sz w:val="23"/>
          <w:szCs w:val="23"/>
        </w:rPr>
      </w:pPr>
      <w:r w:rsidRPr="00ED1762">
        <w:rPr>
          <w:sz w:val="23"/>
          <w:szCs w:val="23"/>
        </w:rPr>
        <w:t>Lead redesign of the International Raging Grannies site to improve brand cohesion and usability across chapters</w:t>
      </w:r>
    </w:p>
    <w:p w14:paraId="0D5A871B" w14:textId="36744971" w:rsidR="00ED1762" w:rsidRPr="00ED1762" w:rsidRDefault="00ED1762" w:rsidP="00ED1762">
      <w:pPr>
        <w:pStyle w:val="ListParagraph"/>
        <w:numPr>
          <w:ilvl w:val="0"/>
          <w:numId w:val="5"/>
        </w:numPr>
        <w:ind w:left="360" w:hanging="360"/>
        <w:rPr>
          <w:sz w:val="23"/>
          <w:szCs w:val="23"/>
        </w:rPr>
      </w:pPr>
      <w:r w:rsidRPr="00ED1762">
        <w:rPr>
          <w:sz w:val="23"/>
          <w:szCs w:val="23"/>
        </w:rPr>
        <w:t>Create and administer social media accounts to promote actions and events</w:t>
      </w:r>
    </w:p>
    <w:p w14:paraId="64FDD260" w14:textId="717E8589" w:rsidR="00ED1762" w:rsidRPr="00ED1762" w:rsidRDefault="00ED1762" w:rsidP="00ED1762">
      <w:pPr>
        <w:pStyle w:val="ListParagraph"/>
        <w:numPr>
          <w:ilvl w:val="0"/>
          <w:numId w:val="5"/>
        </w:numPr>
        <w:ind w:left="360" w:hanging="360"/>
        <w:rPr>
          <w:sz w:val="23"/>
          <w:szCs w:val="23"/>
        </w:rPr>
      </w:pPr>
      <w:r w:rsidRPr="00ED1762">
        <w:rPr>
          <w:sz w:val="23"/>
          <w:szCs w:val="23"/>
        </w:rPr>
        <w:t>Draft and distribute press releases; serve as liaison to local and national media outlets</w:t>
      </w:r>
    </w:p>
    <w:p w14:paraId="787C9639" w14:textId="2BF807FD" w:rsidR="00ED1762" w:rsidRPr="00ED1762" w:rsidRDefault="00ED1762" w:rsidP="00ED1762">
      <w:pPr>
        <w:pStyle w:val="ListParagraph"/>
        <w:numPr>
          <w:ilvl w:val="0"/>
          <w:numId w:val="5"/>
        </w:numPr>
        <w:ind w:left="360" w:hanging="360"/>
        <w:rPr>
          <w:sz w:val="23"/>
          <w:szCs w:val="23"/>
        </w:rPr>
      </w:pPr>
      <w:r w:rsidRPr="00ED1762">
        <w:rPr>
          <w:sz w:val="23"/>
          <w:szCs w:val="23"/>
        </w:rPr>
        <w:t>Design graphics, flyers, and digital assets to support advocacy campaigns</w:t>
      </w:r>
    </w:p>
    <w:p w14:paraId="5E9BF161" w14:textId="5CD78293" w:rsidR="00ED1762" w:rsidRPr="00ED1762" w:rsidRDefault="00ED1762" w:rsidP="00ED1762">
      <w:pPr>
        <w:pStyle w:val="ListParagraph"/>
        <w:numPr>
          <w:ilvl w:val="0"/>
          <w:numId w:val="5"/>
        </w:numPr>
        <w:ind w:left="360" w:hanging="360"/>
        <w:rPr>
          <w:sz w:val="23"/>
          <w:szCs w:val="23"/>
        </w:rPr>
      </w:pPr>
      <w:r w:rsidRPr="00ED1762">
        <w:rPr>
          <w:sz w:val="23"/>
          <w:szCs w:val="23"/>
        </w:rPr>
        <w:t>Manage internal communications, including listserv setup and administration</w:t>
      </w:r>
    </w:p>
    <w:p w14:paraId="1F880D00" w14:textId="23230204" w:rsidR="00ED1762" w:rsidRPr="00ED1762" w:rsidRDefault="00ED1762" w:rsidP="00ED1762">
      <w:pPr>
        <w:pStyle w:val="ListParagraph"/>
        <w:numPr>
          <w:ilvl w:val="0"/>
          <w:numId w:val="5"/>
        </w:numPr>
        <w:ind w:left="360" w:hanging="360"/>
        <w:rPr>
          <w:sz w:val="23"/>
          <w:szCs w:val="23"/>
        </w:rPr>
      </w:pPr>
      <w:r w:rsidRPr="00ED1762">
        <w:rPr>
          <w:sz w:val="23"/>
          <w:szCs w:val="23"/>
        </w:rPr>
        <w:t>Curate and distribute a weekly internal newsletter with upcoming actions and announcements</w:t>
      </w:r>
    </w:p>
    <w:p w14:paraId="41678F05" w14:textId="57577235" w:rsidR="00ED1762" w:rsidRPr="00ED1762" w:rsidRDefault="00ED1762" w:rsidP="00ED1762">
      <w:pPr>
        <w:pStyle w:val="ListParagraph"/>
        <w:numPr>
          <w:ilvl w:val="0"/>
          <w:numId w:val="5"/>
        </w:numPr>
        <w:ind w:left="360" w:hanging="360"/>
        <w:rPr>
          <w:sz w:val="23"/>
          <w:szCs w:val="23"/>
        </w:rPr>
      </w:pPr>
      <w:r w:rsidRPr="00ED1762">
        <w:rPr>
          <w:sz w:val="23"/>
          <w:szCs w:val="23"/>
        </w:rPr>
        <w:t>Organize and maintain shared digital resources, including Google Drive and photo archives</w:t>
      </w:r>
    </w:p>
    <w:p w14:paraId="3CE67A60" w14:textId="77777777" w:rsidR="00ED1762" w:rsidRDefault="00ED1762" w:rsidP="00ED1762">
      <w:pPr>
        <w:pStyle w:val="ListParagraph"/>
      </w:pPr>
    </w:p>
    <w:p w14:paraId="70F17A42" w14:textId="77777777" w:rsidR="00ED1762" w:rsidRDefault="00ED1762" w:rsidP="00ED1762">
      <w:pPr>
        <w:pStyle w:val="Heading1"/>
        <w:pBdr>
          <w:bottom w:val="single" w:sz="4" w:space="1" w:color="auto"/>
        </w:pBdr>
      </w:pPr>
      <w:r>
        <w:t>Education</w:t>
      </w:r>
    </w:p>
    <w:p w14:paraId="667BE23C" w14:textId="77777777" w:rsidR="00ED1762" w:rsidRDefault="00ED1762" w:rsidP="00ED1762">
      <w:pPr>
        <w:pStyle w:val="Heading2"/>
      </w:pPr>
    </w:p>
    <w:p w14:paraId="7AEC1774" w14:textId="2937F28B" w:rsidR="00ED1762" w:rsidRPr="00ED1762" w:rsidRDefault="00BD181F" w:rsidP="00ED1762">
      <w:pPr>
        <w:pStyle w:val="Heading2"/>
        <w:rPr>
          <w:sz w:val="24"/>
          <w:szCs w:val="24"/>
        </w:rPr>
      </w:pPr>
      <w:r>
        <w:rPr>
          <w:sz w:val="24"/>
          <w:szCs w:val="24"/>
        </w:rPr>
        <w:t>Concordia University</w:t>
      </w:r>
      <w:r w:rsidR="00ED1762">
        <w:rPr>
          <w:sz w:val="24"/>
          <w:szCs w:val="24"/>
        </w:rPr>
        <w:t xml:space="preserve">, </w:t>
      </w:r>
      <w:r>
        <w:rPr>
          <w:sz w:val="24"/>
          <w:szCs w:val="24"/>
        </w:rPr>
        <w:t>2002</w:t>
      </w:r>
    </w:p>
    <w:p w14:paraId="4E4CC97B" w14:textId="74CBA939" w:rsidR="00ED1762" w:rsidRPr="00ED1762" w:rsidRDefault="00BD181F" w:rsidP="00ED1762">
      <w:pPr>
        <w:pStyle w:val="Heading2"/>
        <w:rPr>
          <w:sz w:val="24"/>
          <w:szCs w:val="24"/>
        </w:rPr>
      </w:pPr>
      <w:r>
        <w:rPr>
          <w:sz w:val="24"/>
          <w:szCs w:val="24"/>
        </w:rPr>
        <w:t>Bachelor of Arts</w:t>
      </w:r>
    </w:p>
    <w:sectPr w:rsidR="00ED1762" w:rsidRPr="00ED1762" w:rsidSect="00ED16FC">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050627"/>
    <w:multiLevelType w:val="hybridMultilevel"/>
    <w:tmpl w:val="81CE5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392562"/>
    <w:multiLevelType w:val="hybridMultilevel"/>
    <w:tmpl w:val="BE32FD4A"/>
    <w:lvl w:ilvl="0" w:tplc="F89AD332">
      <w:numFmt w:val="bullet"/>
      <w:lvlText w:val="­"/>
      <w:lvlJc w:val="left"/>
      <w:pPr>
        <w:ind w:left="1440" w:hanging="720"/>
      </w:pPr>
      <w:rPr>
        <w:rFonts w:ascii="Arial Nova Light" w:eastAsiaTheme="minorEastAsia" w:hAnsi="Arial Nova Light"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7D1553E3"/>
    <w:multiLevelType w:val="hybridMultilevel"/>
    <w:tmpl w:val="BA782778"/>
    <w:lvl w:ilvl="0" w:tplc="D3C8566A">
      <w:numFmt w:val="bullet"/>
      <w:lvlText w:val="·"/>
      <w:lvlJc w:val="left"/>
      <w:pPr>
        <w:ind w:left="1440" w:hanging="720"/>
      </w:pPr>
      <w:rPr>
        <w:rFonts w:ascii="Arial Nova Light" w:eastAsiaTheme="minorEastAsia" w:hAnsi="Arial Nova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03640870">
    <w:abstractNumId w:val="2"/>
  </w:num>
  <w:num w:numId="2" w16cid:durableId="283390146">
    <w:abstractNumId w:val="0"/>
  </w:num>
  <w:num w:numId="3" w16cid:durableId="1274827304">
    <w:abstractNumId w:val="1"/>
  </w:num>
  <w:num w:numId="4" w16cid:durableId="1836994177">
    <w:abstractNumId w:val="4"/>
  </w:num>
  <w:num w:numId="5" w16cid:durableId="1739981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762"/>
    <w:rsid w:val="00021DA5"/>
    <w:rsid w:val="000A5CD0"/>
    <w:rsid w:val="000B6AF9"/>
    <w:rsid w:val="001D78C2"/>
    <w:rsid w:val="0022059A"/>
    <w:rsid w:val="0022462F"/>
    <w:rsid w:val="002702D4"/>
    <w:rsid w:val="00270B58"/>
    <w:rsid w:val="00284C89"/>
    <w:rsid w:val="002B7BD0"/>
    <w:rsid w:val="002C484E"/>
    <w:rsid w:val="002E23CF"/>
    <w:rsid w:val="00313E55"/>
    <w:rsid w:val="003227BC"/>
    <w:rsid w:val="0035013F"/>
    <w:rsid w:val="003527FA"/>
    <w:rsid w:val="00362CCC"/>
    <w:rsid w:val="00381284"/>
    <w:rsid w:val="00387012"/>
    <w:rsid w:val="003D31E5"/>
    <w:rsid w:val="004272A0"/>
    <w:rsid w:val="00446145"/>
    <w:rsid w:val="004B07C0"/>
    <w:rsid w:val="004B7243"/>
    <w:rsid w:val="005173BF"/>
    <w:rsid w:val="00525F8F"/>
    <w:rsid w:val="00546C22"/>
    <w:rsid w:val="005852FD"/>
    <w:rsid w:val="005B1325"/>
    <w:rsid w:val="005D2DC4"/>
    <w:rsid w:val="005D43D7"/>
    <w:rsid w:val="005F2FAC"/>
    <w:rsid w:val="005F41F8"/>
    <w:rsid w:val="0062289C"/>
    <w:rsid w:val="00643D2E"/>
    <w:rsid w:val="006477FF"/>
    <w:rsid w:val="0066750D"/>
    <w:rsid w:val="0068097C"/>
    <w:rsid w:val="00681F32"/>
    <w:rsid w:val="00694A7B"/>
    <w:rsid w:val="006A444B"/>
    <w:rsid w:val="0073039B"/>
    <w:rsid w:val="00750687"/>
    <w:rsid w:val="007775FF"/>
    <w:rsid w:val="007C6DE0"/>
    <w:rsid w:val="007D2196"/>
    <w:rsid w:val="007F2796"/>
    <w:rsid w:val="00802AC5"/>
    <w:rsid w:val="00846B3E"/>
    <w:rsid w:val="00864A75"/>
    <w:rsid w:val="00870F29"/>
    <w:rsid w:val="00874261"/>
    <w:rsid w:val="008877DE"/>
    <w:rsid w:val="00890653"/>
    <w:rsid w:val="008A7BB6"/>
    <w:rsid w:val="008B40D0"/>
    <w:rsid w:val="008B7283"/>
    <w:rsid w:val="008F77CE"/>
    <w:rsid w:val="00903425"/>
    <w:rsid w:val="009645A0"/>
    <w:rsid w:val="009A4F06"/>
    <w:rsid w:val="009E2034"/>
    <w:rsid w:val="00A17581"/>
    <w:rsid w:val="00A6112F"/>
    <w:rsid w:val="00AC069C"/>
    <w:rsid w:val="00AE674A"/>
    <w:rsid w:val="00B01591"/>
    <w:rsid w:val="00B24120"/>
    <w:rsid w:val="00B3585D"/>
    <w:rsid w:val="00B3757B"/>
    <w:rsid w:val="00B45668"/>
    <w:rsid w:val="00B743A1"/>
    <w:rsid w:val="00BA20D1"/>
    <w:rsid w:val="00BB624A"/>
    <w:rsid w:val="00BD181F"/>
    <w:rsid w:val="00C17FA0"/>
    <w:rsid w:val="00C379BD"/>
    <w:rsid w:val="00C41344"/>
    <w:rsid w:val="00C659DF"/>
    <w:rsid w:val="00C86729"/>
    <w:rsid w:val="00C87FB5"/>
    <w:rsid w:val="00D259E0"/>
    <w:rsid w:val="00D45817"/>
    <w:rsid w:val="00D45896"/>
    <w:rsid w:val="00D908BD"/>
    <w:rsid w:val="00DB5024"/>
    <w:rsid w:val="00E91502"/>
    <w:rsid w:val="00E92EB1"/>
    <w:rsid w:val="00E97CF1"/>
    <w:rsid w:val="00ED16FC"/>
    <w:rsid w:val="00ED1762"/>
    <w:rsid w:val="00ED1D02"/>
    <w:rsid w:val="00EF3E64"/>
    <w:rsid w:val="00F11B2E"/>
    <w:rsid w:val="00F35640"/>
    <w:rsid w:val="00FB45B6"/>
    <w:rsid w:val="00FB5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FB6D"/>
  <w15:chartTrackingRefBased/>
  <w15:docId w15:val="{F76C5E3C-BA22-40E8-A293-F360959E1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C4"/>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linkedin.com/in/stephbairey" TargetMode="External"/><Relationship Id="rId4" Type="http://schemas.openxmlformats.org/officeDocument/2006/relationships/customXml" Target="../customXml/item4.xml"/><Relationship Id="rId9" Type="http://schemas.openxmlformats.org/officeDocument/2006/relationships/hyperlink" Target="mailto:steph@bairey.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airey\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analyst.dotx</Template>
  <TotalTime>7</TotalTime>
  <Pages>3</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Bairey, Steph</dc:creator>
  <cp:keywords/>
  <dc:description/>
  <cp:lastModifiedBy>Maya Bairey</cp:lastModifiedBy>
  <cp:revision>2</cp:revision>
  <cp:lastPrinted>2026-02-04T19:58:00Z</cp:lastPrinted>
  <dcterms:created xsi:type="dcterms:W3CDTF">2026-02-06T13:57:00Z</dcterms:created>
  <dcterms:modified xsi:type="dcterms:W3CDTF">2026-02-06T13:57:00Z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